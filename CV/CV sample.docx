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AE68A8" w14:paraId="3C7886F9" w14:textId="77777777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4963B7B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713F940E" wp14:editId="2F1FCBE8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D258201" w14:textId="5D5AC57D" w:rsidR="00E77B5E" w:rsidRDefault="00E77B5E" w:rsidP="00B9000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13F940E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" stroked="f" strokeweight="1pt">
                      <v:fill r:id="rId12" o:title="woman's headshot" recolor="t" rotate="t" type="frame"/>
                      <v:stroke joinstyle="miter"/>
                      <v:textbox>
                        <w:txbxContent>
                          <w:p w14:paraId="4D258201" w14:textId="5D5AC57D" w:rsidR="00E77B5E" w:rsidRDefault="00E77B5E" w:rsidP="00B90003"/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18B60E4" w14:textId="77777777" w:rsidR="00E77B5E" w:rsidRPr="00AE68A8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14:paraId="7F38F5B7" w14:textId="77777777" w:rsidR="00B90003" w:rsidRDefault="00B90003" w:rsidP="00B90003">
            <w:pPr>
              <w:pStyle w:val="Title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  <w:p w14:paraId="2B10BEE8" w14:textId="66013EFF" w:rsidR="00986948" w:rsidRPr="00986948" w:rsidRDefault="00986948" w:rsidP="00610913">
            <w:pPr>
              <w:pStyle w:val="Heading1"/>
            </w:pPr>
            <w:r>
              <w:t xml:space="preserve">Học </w:t>
            </w:r>
            <w:proofErr w:type="spellStart"/>
            <w:r>
              <w:t>vấn</w:t>
            </w:r>
            <w:proofErr w:type="spellEnd"/>
          </w:p>
        </w:tc>
      </w:tr>
      <w:tr w:rsidR="00E77B5E" w:rsidRPr="00AE68A8" w14:paraId="759E29D1" w14:textId="77777777" w:rsidTr="00E77B5E">
        <w:trPr>
          <w:trHeight w:val="884"/>
        </w:trPr>
        <w:tc>
          <w:tcPr>
            <w:tcW w:w="3659" w:type="dxa"/>
            <w:gridSpan w:val="3"/>
            <w:vMerge/>
          </w:tcPr>
          <w:p w14:paraId="76DEDD3D" w14:textId="77777777" w:rsidR="00E77B5E" w:rsidRPr="00AE68A8" w:rsidRDefault="00E77B5E" w:rsidP="00AE68A8"/>
        </w:tc>
        <w:tc>
          <w:tcPr>
            <w:tcW w:w="423" w:type="dxa"/>
            <w:vMerge/>
          </w:tcPr>
          <w:p w14:paraId="5EDA64BF" w14:textId="77777777" w:rsidR="00E77B5E" w:rsidRPr="00AE68A8" w:rsidRDefault="00E77B5E" w:rsidP="00AE68A8"/>
        </w:tc>
        <w:tc>
          <w:tcPr>
            <w:tcW w:w="3300" w:type="dxa"/>
            <w:vAlign w:val="bottom"/>
          </w:tcPr>
          <w:p w14:paraId="0A8D0302" w14:textId="6D785559" w:rsidR="00986948" w:rsidRPr="00AE68A8" w:rsidRDefault="00986948" w:rsidP="00986948">
            <w:r>
              <w:t xml:space="preserve">[Trường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r w:rsidR="00610913">
              <w:t>A</w:t>
            </w:r>
            <w:r>
              <w:t>]</w:t>
            </w:r>
          </w:p>
        </w:tc>
        <w:tc>
          <w:tcPr>
            <w:tcW w:w="3301" w:type="dxa"/>
            <w:vAlign w:val="bottom"/>
          </w:tcPr>
          <w:p w14:paraId="7FE0FEDC" w14:textId="157F533F" w:rsidR="00E77B5E" w:rsidRPr="00AE68A8" w:rsidRDefault="00986948" w:rsidP="00986948">
            <w:r>
              <w:t xml:space="preserve">[Chuyên </w:t>
            </w:r>
            <w:proofErr w:type="spellStart"/>
            <w:r>
              <w:t>ngành</w:t>
            </w:r>
            <w:proofErr w:type="spellEnd"/>
            <w:r>
              <w:t xml:space="preserve"> C</w:t>
            </w:r>
            <w:r w:rsidR="00610913">
              <w:t>]</w:t>
            </w:r>
          </w:p>
        </w:tc>
      </w:tr>
      <w:tr w:rsidR="00610913" w:rsidRPr="00AE68A8" w14:paraId="308AD934" w14:textId="77777777" w:rsidTr="00E77B5E">
        <w:trPr>
          <w:trHeight w:val="884"/>
        </w:trPr>
        <w:tc>
          <w:tcPr>
            <w:tcW w:w="3659" w:type="dxa"/>
            <w:gridSpan w:val="3"/>
            <w:vMerge/>
          </w:tcPr>
          <w:p w14:paraId="01C8FA9E" w14:textId="77777777" w:rsidR="00610913" w:rsidRPr="00AE68A8" w:rsidRDefault="00610913" w:rsidP="00AE68A8"/>
        </w:tc>
        <w:tc>
          <w:tcPr>
            <w:tcW w:w="423" w:type="dxa"/>
            <w:vMerge/>
          </w:tcPr>
          <w:p w14:paraId="16434143" w14:textId="77777777" w:rsidR="00610913" w:rsidRPr="00AE68A8" w:rsidRDefault="00610913" w:rsidP="00AE68A8"/>
        </w:tc>
        <w:tc>
          <w:tcPr>
            <w:tcW w:w="3300" w:type="dxa"/>
            <w:vAlign w:val="bottom"/>
          </w:tcPr>
          <w:p w14:paraId="414B51E3" w14:textId="77777777" w:rsidR="00610913" w:rsidRDefault="00610913" w:rsidP="00986948">
            <w:r>
              <w:t xml:space="preserve">[Trường Cao </w:t>
            </w:r>
            <w:proofErr w:type="spellStart"/>
            <w:r>
              <w:t>đẳng</w:t>
            </w:r>
            <w:proofErr w:type="spellEnd"/>
            <w:r>
              <w:t xml:space="preserve"> B]</w:t>
            </w:r>
          </w:p>
          <w:p w14:paraId="2D2B7438" w14:textId="6BBFB653" w:rsidR="00610913" w:rsidRDefault="00610913" w:rsidP="00986948">
            <w:r>
              <w:t>……….</w:t>
            </w:r>
          </w:p>
        </w:tc>
        <w:tc>
          <w:tcPr>
            <w:tcW w:w="3301" w:type="dxa"/>
            <w:vAlign w:val="bottom"/>
          </w:tcPr>
          <w:p w14:paraId="0A00CABF" w14:textId="77777777" w:rsidR="00610913" w:rsidRDefault="00610913" w:rsidP="00986948">
            <w:r>
              <w:t xml:space="preserve">[Chuyên </w:t>
            </w:r>
            <w:proofErr w:type="spellStart"/>
            <w:r>
              <w:t>ngành</w:t>
            </w:r>
            <w:proofErr w:type="spellEnd"/>
            <w:r>
              <w:t xml:space="preserve"> D]</w:t>
            </w:r>
          </w:p>
          <w:p w14:paraId="771660C2" w14:textId="76AFFA50" w:rsidR="00610913" w:rsidRDefault="00610913" w:rsidP="00986948">
            <w:r>
              <w:t>……….</w:t>
            </w:r>
          </w:p>
        </w:tc>
      </w:tr>
      <w:tr w:rsidR="00E77B5E" w:rsidRPr="00AE68A8" w14:paraId="1824A3B3" w14:textId="77777777" w:rsidTr="00E77B5E">
        <w:trPr>
          <w:trHeight w:val="705"/>
        </w:trPr>
        <w:tc>
          <w:tcPr>
            <w:tcW w:w="3659" w:type="dxa"/>
            <w:gridSpan w:val="3"/>
            <w:vMerge/>
          </w:tcPr>
          <w:p w14:paraId="4FB72658" w14:textId="77777777" w:rsidR="00E77B5E" w:rsidRPr="00AE68A8" w:rsidRDefault="00E77B5E" w:rsidP="00AE68A8"/>
        </w:tc>
        <w:tc>
          <w:tcPr>
            <w:tcW w:w="423" w:type="dxa"/>
            <w:vMerge/>
          </w:tcPr>
          <w:p w14:paraId="4046DBB4" w14:textId="77777777" w:rsidR="00E77B5E" w:rsidRPr="00AE68A8" w:rsidRDefault="00E77B5E" w:rsidP="00AE68A8"/>
        </w:tc>
        <w:tc>
          <w:tcPr>
            <w:tcW w:w="6601" w:type="dxa"/>
            <w:gridSpan w:val="2"/>
            <w:vMerge w:val="restart"/>
          </w:tcPr>
          <w:p w14:paraId="79676B25" w14:textId="190B1825" w:rsidR="00E77B5E" w:rsidRPr="00AE68A8" w:rsidRDefault="00986948" w:rsidP="00986948">
            <w:pPr>
              <w:pStyle w:val="Heading1"/>
              <w:tabs>
                <w:tab w:val="left" w:pos="4056"/>
              </w:tabs>
            </w:pPr>
            <w:r>
              <w:t xml:space="preserve">Kinh </w:t>
            </w:r>
            <w:proofErr w:type="spellStart"/>
            <w:r>
              <w:t>nghiệm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  <w:p w14:paraId="2F467543" w14:textId="36962F3E" w:rsidR="00E77B5E" w:rsidRDefault="00986948" w:rsidP="00986948">
            <w:r>
              <w:t xml:space="preserve">[Bao </w:t>
            </w:r>
            <w:proofErr w:type="spellStart"/>
            <w:r>
              <w:t>nhiêu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>]</w:t>
            </w:r>
          </w:p>
          <w:p w14:paraId="144C54E2" w14:textId="05FC7900" w:rsidR="00986948" w:rsidRDefault="00986948" w:rsidP="00986948">
            <w:r>
              <w:t>[Công ty A]</w:t>
            </w:r>
          </w:p>
          <w:p w14:paraId="316AFBA8" w14:textId="6BAD6B45" w:rsidR="00986948" w:rsidRDefault="00986948" w:rsidP="00986948">
            <w:r>
              <w:t>[Công ty B]</w:t>
            </w:r>
          </w:p>
          <w:p w14:paraId="4DC41381" w14:textId="1A325123" w:rsidR="00986948" w:rsidRDefault="00986948" w:rsidP="00986948">
            <w:r>
              <w:t>[Doanh nghi</w:t>
            </w:r>
            <w:proofErr w:type="spellStart"/>
            <w:r>
              <w:t>ệp</w:t>
            </w:r>
            <w:proofErr w:type="spellEnd"/>
            <w:r>
              <w:t xml:space="preserve"> C]</w:t>
            </w:r>
          </w:p>
          <w:p w14:paraId="42B3B6E0" w14:textId="0152872B" w:rsidR="00986948" w:rsidRDefault="00986948" w:rsidP="00986948">
            <w:r>
              <w:t>[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ty D]</w:t>
            </w:r>
          </w:p>
          <w:p w14:paraId="4902A748" w14:textId="7E99D671" w:rsidR="00610913" w:rsidRDefault="00610913" w:rsidP="00986948">
            <w:r>
              <w:t>……….</w:t>
            </w:r>
          </w:p>
          <w:p w14:paraId="17737644" w14:textId="124068D1" w:rsidR="00986948" w:rsidRDefault="00610913" w:rsidP="00986948">
            <w:pPr>
              <w:pStyle w:val="Heading1"/>
            </w:pPr>
            <w:r>
              <w:t xml:space="preserve">Thành </w:t>
            </w:r>
            <w:proofErr w:type="spellStart"/>
            <w:r>
              <w:t>tích</w:t>
            </w:r>
            <w:proofErr w:type="spellEnd"/>
          </w:p>
          <w:p w14:paraId="7E6240DE" w14:textId="7DE89F22" w:rsidR="00610913" w:rsidRDefault="00610913" w:rsidP="00610913">
            <w:r>
              <w:t xml:space="preserve">[Thành </w:t>
            </w:r>
            <w:proofErr w:type="spellStart"/>
            <w:r>
              <w:t>tích</w:t>
            </w:r>
            <w:proofErr w:type="spellEnd"/>
            <w:r>
              <w:t xml:space="preserve"> A]</w:t>
            </w:r>
          </w:p>
          <w:p w14:paraId="5B6C1B66" w14:textId="3FA58096" w:rsidR="00610913" w:rsidRDefault="00610913" w:rsidP="00610913">
            <w:r>
              <w:t xml:space="preserve">[Thành </w:t>
            </w:r>
            <w:proofErr w:type="spellStart"/>
            <w:r>
              <w:t>tích</w:t>
            </w:r>
            <w:proofErr w:type="spellEnd"/>
            <w:r>
              <w:t xml:space="preserve"> B]</w:t>
            </w:r>
          </w:p>
          <w:p w14:paraId="5E5CCC9A" w14:textId="5D52C6CC" w:rsidR="00610913" w:rsidRDefault="00610913" w:rsidP="00610913">
            <w:r>
              <w:t>[</w:t>
            </w:r>
            <w:proofErr w:type="spellStart"/>
            <w:r>
              <w:t>Giấy</w:t>
            </w:r>
            <w:proofErr w:type="spellEnd"/>
            <w:r>
              <w:t xml:space="preserve"> </w:t>
            </w:r>
            <w:proofErr w:type="spellStart"/>
            <w:r>
              <w:t>chứng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C]</w:t>
            </w:r>
          </w:p>
          <w:p w14:paraId="426815FA" w14:textId="279DF0C0" w:rsidR="00610913" w:rsidRDefault="00610913" w:rsidP="00986948">
            <w:r>
              <w:t xml:space="preserve">[Huy </w:t>
            </w:r>
            <w:proofErr w:type="spellStart"/>
            <w:r>
              <w:t>chương</w:t>
            </w:r>
            <w:proofErr w:type="spellEnd"/>
            <w:r>
              <w:t xml:space="preserve"> D]</w:t>
            </w:r>
          </w:p>
          <w:p w14:paraId="6AEB5296" w14:textId="23403EE3" w:rsidR="00610913" w:rsidRDefault="00610913" w:rsidP="00986948">
            <w:r>
              <w:t>……….</w:t>
            </w:r>
          </w:p>
          <w:p w14:paraId="19F9AB6E" w14:textId="77777777" w:rsidR="00986948" w:rsidRPr="00AE68A8" w:rsidRDefault="00986948" w:rsidP="00986948"/>
          <w:p w14:paraId="3D0D66C1" w14:textId="17CD42D6" w:rsidR="00E77B5E" w:rsidRPr="00C83A18" w:rsidRDefault="00E77B5E" w:rsidP="00C83A18">
            <w:pPr>
              <w:pStyle w:val="Closing"/>
            </w:pPr>
          </w:p>
          <w:p w14:paraId="462BC4AB" w14:textId="38CFD37C" w:rsidR="00E77B5E" w:rsidRPr="00AE68A8" w:rsidRDefault="00E77B5E" w:rsidP="00AE68A8"/>
        </w:tc>
      </w:tr>
      <w:tr w:rsidR="00E77B5E" w:rsidRPr="00AE68A8" w14:paraId="1B8EBB70" w14:textId="77777777" w:rsidTr="00E77B5E">
        <w:trPr>
          <w:trHeight w:val="1164"/>
        </w:trPr>
        <w:tc>
          <w:tcPr>
            <w:tcW w:w="719" w:type="dxa"/>
          </w:tcPr>
          <w:p w14:paraId="50A8B9C2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73EB1600" w14:textId="77777777" w:rsidR="00E77B5E" w:rsidRPr="00AE68A8" w:rsidRDefault="00E77B5E" w:rsidP="00AE68A8"/>
        </w:tc>
        <w:tc>
          <w:tcPr>
            <w:tcW w:w="423" w:type="dxa"/>
            <w:vMerge/>
          </w:tcPr>
          <w:p w14:paraId="1CB7E5A1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5F10D0E" w14:textId="77777777" w:rsidR="00E77B5E" w:rsidRPr="00AE68A8" w:rsidRDefault="00E77B5E" w:rsidP="00AE68A8"/>
        </w:tc>
      </w:tr>
      <w:tr w:rsidR="00E77B5E" w:rsidRPr="00AE68A8" w14:paraId="40DF3DEE" w14:textId="77777777" w:rsidTr="00E77B5E">
        <w:trPr>
          <w:trHeight w:val="543"/>
        </w:trPr>
        <w:tc>
          <w:tcPr>
            <w:tcW w:w="719" w:type="dxa"/>
          </w:tcPr>
          <w:p w14:paraId="4DB97A0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F8A2252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1DE4FA1" wp14:editId="78A1D73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9F2607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0F292B92" w14:textId="0B44197D" w:rsidR="00E77B5E" w:rsidRPr="00AE68A8" w:rsidRDefault="00986948" w:rsidP="00AE68A8">
            <w:pPr>
              <w:pStyle w:val="Information"/>
            </w:pPr>
            <w:r>
              <w:t>[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>]</w:t>
            </w:r>
          </w:p>
        </w:tc>
        <w:tc>
          <w:tcPr>
            <w:tcW w:w="423" w:type="dxa"/>
            <w:vMerge/>
          </w:tcPr>
          <w:p w14:paraId="3979450C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7C5AC25C" w14:textId="77777777" w:rsidR="00E77B5E" w:rsidRPr="00AE68A8" w:rsidRDefault="00E77B5E" w:rsidP="00AE68A8"/>
        </w:tc>
      </w:tr>
      <w:tr w:rsidR="00E77B5E" w:rsidRPr="00AE68A8" w14:paraId="00BEEA7C" w14:textId="77777777" w:rsidTr="00E77B5E">
        <w:trPr>
          <w:trHeight w:val="183"/>
        </w:trPr>
        <w:tc>
          <w:tcPr>
            <w:tcW w:w="719" w:type="dxa"/>
          </w:tcPr>
          <w:p w14:paraId="4F57ACB3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718935AD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37DD2835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3A5C448F" w14:textId="77777777" w:rsidR="00E77B5E" w:rsidRPr="00AE68A8" w:rsidRDefault="00E77B5E" w:rsidP="00AE68A8"/>
        </w:tc>
      </w:tr>
      <w:tr w:rsidR="00E77B5E" w:rsidRPr="00AE68A8" w14:paraId="1BE24A51" w14:textId="77777777" w:rsidTr="00E77B5E">
        <w:trPr>
          <w:trHeight w:val="624"/>
        </w:trPr>
        <w:tc>
          <w:tcPr>
            <w:tcW w:w="719" w:type="dxa"/>
          </w:tcPr>
          <w:p w14:paraId="373643EE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7D8D3B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3CA190B" wp14:editId="2B2FA087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D0A4B7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143FA32C" w14:textId="3E16334A" w:rsidR="00E77B5E" w:rsidRPr="00AE68A8" w:rsidRDefault="00986948" w:rsidP="00AE68A8">
            <w:pPr>
              <w:pStyle w:val="Information"/>
            </w:pPr>
            <w:r>
              <w:t>[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>]</w:t>
            </w:r>
          </w:p>
        </w:tc>
        <w:tc>
          <w:tcPr>
            <w:tcW w:w="423" w:type="dxa"/>
            <w:vMerge/>
          </w:tcPr>
          <w:p w14:paraId="68639A96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02E50E5" w14:textId="77777777" w:rsidR="00E77B5E" w:rsidRPr="00AE68A8" w:rsidRDefault="00E77B5E" w:rsidP="00AE68A8"/>
        </w:tc>
      </w:tr>
      <w:tr w:rsidR="00E77B5E" w:rsidRPr="00AE68A8" w14:paraId="2A13CC54" w14:textId="77777777" w:rsidTr="00E77B5E">
        <w:trPr>
          <w:trHeight w:val="183"/>
        </w:trPr>
        <w:tc>
          <w:tcPr>
            <w:tcW w:w="719" w:type="dxa"/>
          </w:tcPr>
          <w:p w14:paraId="5349D932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531E2FD9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481E8C1F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6F25781" w14:textId="77777777" w:rsidR="00E77B5E" w:rsidRPr="00AE68A8" w:rsidRDefault="00E77B5E" w:rsidP="00AE68A8"/>
        </w:tc>
      </w:tr>
      <w:tr w:rsidR="00E77B5E" w:rsidRPr="00AE68A8" w14:paraId="69FE403A" w14:textId="77777777" w:rsidTr="00E77B5E">
        <w:trPr>
          <w:trHeight w:val="633"/>
        </w:trPr>
        <w:tc>
          <w:tcPr>
            <w:tcW w:w="719" w:type="dxa"/>
          </w:tcPr>
          <w:p w14:paraId="54926B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0344961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5D2E1350" wp14:editId="4BA7CDB6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13C9F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40EFC336" w14:textId="6C9607BB" w:rsidR="00E77B5E" w:rsidRPr="00AE68A8" w:rsidRDefault="00986948" w:rsidP="00AE68A8">
            <w:pPr>
              <w:pStyle w:val="Information"/>
            </w:pPr>
            <w:r>
              <w:t>[Email]</w:t>
            </w:r>
          </w:p>
        </w:tc>
        <w:tc>
          <w:tcPr>
            <w:tcW w:w="423" w:type="dxa"/>
            <w:vMerge/>
          </w:tcPr>
          <w:p w14:paraId="4920D891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0C210660" w14:textId="77777777" w:rsidR="00E77B5E" w:rsidRPr="00AE68A8" w:rsidRDefault="00E77B5E" w:rsidP="00AE68A8"/>
        </w:tc>
      </w:tr>
      <w:tr w:rsidR="00E77B5E" w:rsidRPr="00AE68A8" w14:paraId="7926F478" w14:textId="77777777" w:rsidTr="00E77B5E">
        <w:trPr>
          <w:trHeight w:val="174"/>
        </w:trPr>
        <w:tc>
          <w:tcPr>
            <w:tcW w:w="719" w:type="dxa"/>
          </w:tcPr>
          <w:p w14:paraId="59F2E97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56F3E98D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6653A634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321C0CE1" w14:textId="77777777" w:rsidR="00E77B5E" w:rsidRPr="00AE68A8" w:rsidRDefault="00E77B5E" w:rsidP="00AE68A8"/>
        </w:tc>
      </w:tr>
      <w:tr w:rsidR="00E77B5E" w:rsidRPr="00AE68A8" w14:paraId="24D00C6E" w14:textId="77777777" w:rsidTr="00E77B5E">
        <w:trPr>
          <w:trHeight w:val="633"/>
        </w:trPr>
        <w:tc>
          <w:tcPr>
            <w:tcW w:w="719" w:type="dxa"/>
          </w:tcPr>
          <w:p w14:paraId="667D8C8A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985682A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F8B9D4C" wp14:editId="2A1E792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EEEB5E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0DFA11E4" w14:textId="1AC77D19" w:rsidR="00E77B5E" w:rsidRPr="00AE68A8" w:rsidRDefault="00986948" w:rsidP="00AE68A8">
            <w:pPr>
              <w:pStyle w:val="Information"/>
            </w:pPr>
            <w:r>
              <w:t>[Website]</w:t>
            </w:r>
          </w:p>
        </w:tc>
        <w:tc>
          <w:tcPr>
            <w:tcW w:w="423" w:type="dxa"/>
            <w:vMerge/>
          </w:tcPr>
          <w:p w14:paraId="4D8D0A67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36D50290" w14:textId="77777777" w:rsidR="00E77B5E" w:rsidRPr="00AE68A8" w:rsidRDefault="00E77B5E" w:rsidP="00AE68A8"/>
        </w:tc>
      </w:tr>
      <w:tr w:rsidR="00E77B5E" w:rsidRPr="00AE68A8" w14:paraId="5D4311BA" w14:textId="77777777" w:rsidTr="00E77B5E">
        <w:trPr>
          <w:trHeight w:val="2448"/>
        </w:trPr>
        <w:tc>
          <w:tcPr>
            <w:tcW w:w="719" w:type="dxa"/>
          </w:tcPr>
          <w:p w14:paraId="5C79A1B0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413CD2F3" w14:textId="77777777" w:rsidR="00E77B5E" w:rsidRPr="00AE68A8" w:rsidRDefault="00E77B5E" w:rsidP="00AE68A8"/>
        </w:tc>
        <w:tc>
          <w:tcPr>
            <w:tcW w:w="423" w:type="dxa"/>
          </w:tcPr>
          <w:p w14:paraId="55759156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1A558103" w14:textId="77777777" w:rsidR="00E77B5E" w:rsidRPr="00AE68A8" w:rsidRDefault="00E77B5E" w:rsidP="00AE68A8"/>
        </w:tc>
      </w:tr>
    </w:tbl>
    <w:p w14:paraId="710BEAE7" w14:textId="77777777" w:rsidR="007F5B63" w:rsidRPr="00CE1E3D" w:rsidRDefault="007F5B63" w:rsidP="009B591F"/>
    <w:sectPr w:rsidR="007F5B63" w:rsidRPr="00CE1E3D" w:rsidSect="00E77B5E">
      <w:headerReference w:type="default" r:id="rId2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2F456A" w14:textId="77777777" w:rsidR="000C3A0C" w:rsidRDefault="000C3A0C" w:rsidP="00590471">
      <w:r>
        <w:separator/>
      </w:r>
    </w:p>
  </w:endnote>
  <w:endnote w:type="continuationSeparator" w:id="0">
    <w:p w14:paraId="7D20C035" w14:textId="77777777" w:rsidR="000C3A0C" w:rsidRDefault="000C3A0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8B70EE" w14:textId="77777777" w:rsidR="000C3A0C" w:rsidRDefault="000C3A0C" w:rsidP="00590471">
      <w:r>
        <w:separator/>
      </w:r>
    </w:p>
  </w:footnote>
  <w:footnote w:type="continuationSeparator" w:id="0">
    <w:p w14:paraId="6FF4FF45" w14:textId="77777777" w:rsidR="000C3A0C" w:rsidRDefault="000C3A0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843A3A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D899641" wp14:editId="52562064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9A5C2A5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9511473">
    <w:abstractNumId w:val="0"/>
  </w:num>
  <w:num w:numId="2" w16cid:durableId="17400094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003"/>
    <w:rsid w:val="00055B72"/>
    <w:rsid w:val="00060042"/>
    <w:rsid w:val="0008685D"/>
    <w:rsid w:val="000C3A0C"/>
    <w:rsid w:val="00112FD7"/>
    <w:rsid w:val="001253DD"/>
    <w:rsid w:val="00150ABD"/>
    <w:rsid w:val="00222466"/>
    <w:rsid w:val="00236632"/>
    <w:rsid w:val="0029260E"/>
    <w:rsid w:val="002B4549"/>
    <w:rsid w:val="00310F17"/>
    <w:rsid w:val="003326CB"/>
    <w:rsid w:val="00336964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90471"/>
    <w:rsid w:val="005D01FA"/>
    <w:rsid w:val="005D45DC"/>
    <w:rsid w:val="00610913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86948"/>
    <w:rsid w:val="009B591F"/>
    <w:rsid w:val="00A31B16"/>
    <w:rsid w:val="00AE68A8"/>
    <w:rsid w:val="00B6466C"/>
    <w:rsid w:val="00B76CDA"/>
    <w:rsid w:val="00B90003"/>
    <w:rsid w:val="00BC4F78"/>
    <w:rsid w:val="00C14078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89A011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Local\Microsoft\Office\16.0\DTS\en-US%7b7266B3B1-C6E3-430C-98DF-74DC4F2547BC%7d\%7b8C68C0D8-8EAC-461B-8939-C5868D37223E%7dtf22746018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{8C68C0D8-8EAC-461B-8939-C5868D37223E}tf22746018_win32</Template>
  <TotalTime>0</TotalTime>
  <Pages>1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2024-06-18T13:22:00Z</dcterms:created>
  <dcterms:modified xsi:type="dcterms:W3CDTF">2024-06-18T13:50:00Z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